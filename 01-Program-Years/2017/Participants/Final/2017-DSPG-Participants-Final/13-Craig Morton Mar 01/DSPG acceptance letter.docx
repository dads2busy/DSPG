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A04C48" w14:textId="0D2CD3D7" w:rsidR="0092015F" w:rsidRPr="008903FC" w:rsidRDefault="00F14C79" w:rsidP="0092015F">
      <w:pPr>
        <w:spacing w:after="240"/>
        <w:rPr>
          <w:rFonts w:ascii="Garamond" w:hAnsi="Garamond"/>
          <w:b/>
        </w:rPr>
      </w:pPr>
      <w:r>
        <w:rPr>
          <w:rFonts w:ascii="Garamond" w:hAnsi="Garamond"/>
          <w:b/>
        </w:rPr>
        <w:t>March 9</w:t>
      </w:r>
      <w:r w:rsidR="0073346C">
        <w:rPr>
          <w:rFonts w:ascii="Garamond" w:hAnsi="Garamond"/>
          <w:b/>
        </w:rPr>
        <w:t>, 2017</w:t>
      </w:r>
    </w:p>
    <w:p w14:paraId="68DEA237" w14:textId="389D1BBC" w:rsidR="008A584E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  <w:r w:rsidRPr="003B6945">
        <w:rPr>
          <w:rFonts w:ascii="Times New Roman" w:hAnsi="Times New Roman"/>
          <w:sz w:val="24"/>
        </w:rPr>
        <w:t xml:space="preserve">Dear </w:t>
      </w:r>
      <w:r w:rsidR="00F91647">
        <w:rPr>
          <w:rFonts w:ascii="Times New Roman" w:hAnsi="Times New Roman"/>
          <w:sz w:val="24"/>
        </w:rPr>
        <w:t>Craig</w:t>
      </w:r>
      <w:bookmarkStart w:id="0" w:name="_GoBack"/>
      <w:bookmarkEnd w:id="0"/>
      <w:r w:rsidRPr="003B6945">
        <w:rPr>
          <w:rFonts w:ascii="Times New Roman" w:hAnsi="Times New Roman"/>
          <w:sz w:val="24"/>
        </w:rPr>
        <w:t>,</w:t>
      </w:r>
    </w:p>
    <w:p w14:paraId="44245C64" w14:textId="77777777" w:rsidR="0073346C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</w:p>
    <w:p w14:paraId="497A6E24" w14:textId="6EB89376" w:rsidR="0073346C" w:rsidRPr="003B6945" w:rsidRDefault="0073346C" w:rsidP="00E316CC">
      <w:pPr>
        <w:ind w:right="-90"/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Congratulations on your acceptance into the </w:t>
      </w:r>
      <w:r w:rsidR="00785CB0" w:rsidRPr="003B6945">
        <w:rPr>
          <w:rFonts w:ascii="Times New Roman" w:hAnsi="Times New Roman"/>
        </w:rPr>
        <w:t xml:space="preserve">Virginia Tech </w:t>
      </w:r>
      <w:r w:rsidRPr="003B6945">
        <w:rPr>
          <w:rFonts w:ascii="Times New Roman" w:hAnsi="Times New Roman"/>
        </w:rPr>
        <w:t xml:space="preserve">Data Science </w:t>
      </w:r>
      <w:r w:rsidR="0066183A">
        <w:rPr>
          <w:rFonts w:ascii="Times New Roman" w:hAnsi="Times New Roman"/>
        </w:rPr>
        <w:t xml:space="preserve">for the Public Good </w:t>
      </w:r>
      <w:r w:rsidR="0066183A" w:rsidRPr="003B6945">
        <w:rPr>
          <w:rFonts w:ascii="Times New Roman" w:hAnsi="Times New Roman"/>
        </w:rPr>
        <w:t>(DSPG)</w:t>
      </w:r>
      <w:r w:rsidR="0066183A">
        <w:rPr>
          <w:rFonts w:ascii="Times New Roman" w:hAnsi="Times New Roman"/>
        </w:rPr>
        <w:t xml:space="preserve"> Program, </w:t>
      </w:r>
      <w:r w:rsidR="00785CB0" w:rsidRPr="003B6945">
        <w:rPr>
          <w:rFonts w:ascii="Times New Roman" w:hAnsi="Times New Roman"/>
        </w:rPr>
        <w:t xml:space="preserve">delivered </w:t>
      </w:r>
      <w:r w:rsidR="0066183A">
        <w:rPr>
          <w:rFonts w:ascii="Times New Roman" w:hAnsi="Times New Roman"/>
        </w:rPr>
        <w:t xml:space="preserve">by </w:t>
      </w:r>
      <w:r w:rsidR="00785CB0" w:rsidRPr="003B6945">
        <w:rPr>
          <w:rFonts w:ascii="Times New Roman" w:hAnsi="Times New Roman"/>
        </w:rPr>
        <w:t xml:space="preserve">the Social and Decision Analytics Laboratory at </w:t>
      </w:r>
      <w:proofErr w:type="spellStart"/>
      <w:r w:rsidR="00785CB0" w:rsidRPr="003B6945">
        <w:rPr>
          <w:rFonts w:ascii="Times New Roman" w:hAnsi="Times New Roman"/>
        </w:rPr>
        <w:t>Biocomplexity</w:t>
      </w:r>
      <w:proofErr w:type="spellEnd"/>
      <w:r w:rsidR="00785CB0" w:rsidRPr="003B6945">
        <w:rPr>
          <w:rFonts w:ascii="Times New Roman" w:hAnsi="Times New Roman"/>
        </w:rPr>
        <w:t xml:space="preserve"> Institute of Virginia Tech.</w:t>
      </w:r>
      <w:r w:rsidRPr="003B6945">
        <w:rPr>
          <w:rFonts w:ascii="Times New Roman" w:hAnsi="Times New Roman"/>
        </w:rPr>
        <w:t xml:space="preserve"> Based upon your application, cover letter, and resume, we would like to welcome you to the 2017 cohort of the DSPG program. This program runs from May 22- July 28, 2017 and takes place in </w:t>
      </w:r>
      <w:r w:rsidR="0066183A">
        <w:rPr>
          <w:rFonts w:ascii="Times New Roman" w:hAnsi="Times New Roman"/>
        </w:rPr>
        <w:t xml:space="preserve">the </w:t>
      </w:r>
      <w:r w:rsidRPr="003B6945">
        <w:rPr>
          <w:rFonts w:ascii="Times New Roman" w:hAnsi="Times New Roman"/>
        </w:rPr>
        <w:t>Virginia Tech Research Center on the beautiful National Capital Region in Arlington, VA.</w:t>
      </w:r>
    </w:p>
    <w:p w14:paraId="0B1F39DE" w14:textId="77777777" w:rsidR="0075020B" w:rsidRPr="003B6945" w:rsidRDefault="0075020B" w:rsidP="00E316CC">
      <w:pPr>
        <w:rPr>
          <w:rFonts w:ascii="Times New Roman" w:hAnsi="Times New Roman"/>
        </w:rPr>
      </w:pPr>
    </w:p>
    <w:p w14:paraId="1A3FEA27" w14:textId="2EF3A2BD" w:rsidR="00973D73" w:rsidRDefault="00E86DB8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  <w:r>
        <w:rPr>
          <w:rFonts w:ascii="Times New Roman" w:hAnsi="Times New Roman"/>
          <w:color w:val="222222"/>
          <w:shd w:val="clear" w:color="auto" w:fill="FFFFFF"/>
        </w:rPr>
        <w:t xml:space="preserve">During the 10 weeks, </w:t>
      </w:r>
      <w:r w:rsidR="000B52AD">
        <w:rPr>
          <w:rFonts w:ascii="Times New Roman" w:hAnsi="Times New Roman"/>
          <w:color w:val="222222"/>
          <w:shd w:val="clear" w:color="auto" w:fill="FFFFFF"/>
        </w:rPr>
        <w:t>y</w:t>
      </w:r>
      <w:r w:rsidR="00314D15">
        <w:rPr>
          <w:rFonts w:ascii="Times New Roman" w:hAnsi="Times New Roman"/>
          <w:color w:val="222222"/>
          <w:shd w:val="clear" w:color="auto" w:fill="FFFFFF"/>
        </w:rPr>
        <w:t>ou</w:t>
      </w:r>
      <w:r w:rsidR="003B6945">
        <w:rPr>
          <w:rFonts w:ascii="Times New Roman" w:hAnsi="Times New Roman"/>
          <w:color w:val="222222"/>
          <w:shd w:val="clear" w:color="auto" w:fill="FFFFFF"/>
        </w:rPr>
        <w:t xml:space="preserve"> will work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in cross-disciplinary teams composed of undergraduate and graduate students, postdocs, research faculty and policy makers on projects at the interface </w:t>
      </w:r>
      <w:r w:rsidR="00816984">
        <w:rPr>
          <w:rFonts w:ascii="Times New Roman" w:hAnsi="Times New Roman"/>
          <w:color w:val="222222"/>
          <w:shd w:val="clear" w:color="auto" w:fill="FFFFFF"/>
        </w:rPr>
        <w:t>of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 data analytics and social science to address real problems at the lo</w:t>
      </w:r>
      <w:r w:rsidR="00E316CC">
        <w:rPr>
          <w:rFonts w:ascii="Times New Roman" w:hAnsi="Times New Roman"/>
          <w:color w:val="222222"/>
          <w:shd w:val="clear" w:color="auto" w:fill="FFFFFF"/>
        </w:rPr>
        <w:t xml:space="preserve">cal, state, and federal levels.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Student projects from DSPG 2016 could be found here: </w:t>
      </w:r>
      <w:hyperlink r:id="rId6" w:history="1">
        <w:r w:rsidR="00973D73" w:rsidRPr="003B6945">
          <w:rPr>
            <w:rStyle w:val="Hyperlink"/>
            <w:rFonts w:ascii="Times New Roman" w:hAnsi="Times New Roman"/>
            <w:shd w:val="clear" w:color="auto" w:fill="FFFFFF"/>
          </w:rPr>
          <w:t>https://www.bi.vt.edu/sdal/careers/call-for-students/student-poster-presentations</w:t>
        </w:r>
      </w:hyperlink>
      <w:r w:rsidR="00973D73" w:rsidRPr="003B6945">
        <w:rPr>
          <w:rFonts w:ascii="Times New Roman" w:hAnsi="Times New Roman"/>
          <w:color w:val="222222"/>
          <w:shd w:val="clear" w:color="auto" w:fill="FFFFFF"/>
        </w:rPr>
        <w:t>.</w:t>
      </w:r>
    </w:p>
    <w:p w14:paraId="0F1704DA" w14:textId="77777777" w:rsidR="0066183A" w:rsidRPr="003B6945" w:rsidRDefault="0066183A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</w:p>
    <w:p w14:paraId="4DD93BD8" w14:textId="36A2AFD2" w:rsidR="0073346C" w:rsidRPr="003B6945" w:rsidRDefault="0073346C" w:rsidP="00E316CC">
      <w:pPr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Prior to your arrival, you will receive training information and technology accommodations from </w:t>
      </w:r>
      <w:r w:rsidR="00256F66" w:rsidRPr="003B6945">
        <w:rPr>
          <w:rFonts w:ascii="Times New Roman" w:hAnsi="Times New Roman"/>
        </w:rPr>
        <w:t xml:space="preserve">Dr. </w:t>
      </w:r>
      <w:proofErr w:type="spellStart"/>
      <w:r w:rsidR="00256F66" w:rsidRPr="003B6945">
        <w:rPr>
          <w:rFonts w:ascii="Times New Roman" w:hAnsi="Times New Roman"/>
        </w:rPr>
        <w:t>Shernita</w:t>
      </w:r>
      <w:proofErr w:type="spellEnd"/>
      <w:r w:rsidR="00256F66" w:rsidRPr="003B6945">
        <w:rPr>
          <w:rFonts w:ascii="Times New Roman" w:hAnsi="Times New Roman"/>
        </w:rPr>
        <w:t xml:space="preserve"> Lee, Education and Outreach Specialist, located at the </w:t>
      </w:r>
      <w:proofErr w:type="spellStart"/>
      <w:r w:rsidR="00256F66" w:rsidRPr="003B6945">
        <w:rPr>
          <w:rFonts w:ascii="Times New Roman" w:hAnsi="Times New Roman"/>
        </w:rPr>
        <w:t>Biocomplexity</w:t>
      </w:r>
      <w:proofErr w:type="spellEnd"/>
      <w:r w:rsidR="00256F66" w:rsidRPr="003B6945">
        <w:rPr>
          <w:rFonts w:ascii="Times New Roman" w:hAnsi="Times New Roman"/>
        </w:rPr>
        <w:t xml:space="preserve"> Institute in Blacksburg, VA. </w:t>
      </w:r>
      <w:r w:rsidRPr="003B6945">
        <w:rPr>
          <w:rFonts w:ascii="Times New Roman" w:hAnsi="Times New Roman"/>
        </w:rPr>
        <w:t xml:space="preserve">Research teams and project assignments will be based on a skill assessment survey that will be </w:t>
      </w:r>
      <w:r w:rsidR="00256F66" w:rsidRPr="003B6945">
        <w:rPr>
          <w:rFonts w:ascii="Times New Roman" w:hAnsi="Times New Roman"/>
        </w:rPr>
        <w:t xml:space="preserve">sent by Dr. Lee before the program begins. You can contact her at </w:t>
      </w:r>
      <w:hyperlink r:id="rId7" w:history="1">
        <w:r w:rsidR="00256F66" w:rsidRPr="003B6945">
          <w:rPr>
            <w:rStyle w:val="Hyperlink"/>
            <w:rFonts w:ascii="Times New Roman" w:hAnsi="Times New Roman"/>
          </w:rPr>
          <w:t>shernita@vbi.vt.edu</w:t>
        </w:r>
      </w:hyperlink>
      <w:r w:rsidR="00256F66" w:rsidRPr="003B6945">
        <w:rPr>
          <w:rFonts w:ascii="Times New Roman" w:hAnsi="Times New Roman"/>
        </w:rPr>
        <w:t xml:space="preserve"> or 540-231-7531.</w:t>
      </w:r>
    </w:p>
    <w:p w14:paraId="21D99BEC" w14:textId="77777777" w:rsidR="0073346C" w:rsidRPr="003B6945" w:rsidRDefault="0073346C" w:rsidP="00E316CC">
      <w:pPr>
        <w:spacing w:before="100" w:beforeAutospacing="1" w:after="100" w:afterAutospacing="1"/>
        <w:rPr>
          <w:rFonts w:ascii="Times New Roman" w:hAnsi="Times New Roman"/>
        </w:rPr>
      </w:pPr>
      <w:r w:rsidRPr="003B6945">
        <w:rPr>
          <w:rFonts w:ascii="Times New Roman" w:hAnsi="Times New Roman"/>
        </w:rPr>
        <w:t>If you have questions about the program, please feel free to contact us. We are pleased to have your participation in our program!</w:t>
      </w:r>
    </w:p>
    <w:p w14:paraId="52BA93F5" w14:textId="7A3F8D88" w:rsidR="000C5093" w:rsidRPr="00256F66" w:rsidRDefault="0073346C" w:rsidP="0073346C">
      <w:pPr>
        <w:spacing w:before="100" w:beforeAutospacing="1" w:after="100" w:afterAutospacing="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Best R</w:t>
      </w:r>
      <w:r w:rsidRPr="001252E0">
        <w:rPr>
          <w:rFonts w:ascii="Times New Roman" w:hAnsi="Times New Roman"/>
          <w:color w:val="000000"/>
        </w:rPr>
        <w:t>egards,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3346C" w14:paraId="6687670F" w14:textId="77777777" w:rsidTr="000C5093">
        <w:tc>
          <w:tcPr>
            <w:tcW w:w="4675" w:type="dxa"/>
          </w:tcPr>
          <w:p w14:paraId="7F605D8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Gizem Korkmaz, PhD</w:t>
            </w:r>
          </w:p>
          <w:p w14:paraId="2EF09953" w14:textId="15777B18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CD529A">
              <w:rPr>
                <w:rFonts w:ascii="Times New Roman" w:hAnsi="Times New Roman" w:cs="Times New Roman"/>
              </w:rPr>
              <w:t>O</w:t>
            </w:r>
            <w:r w:rsidR="0073346C" w:rsidRPr="00A147CB">
              <w:rPr>
                <w:rFonts w:ascii="Times New Roman" w:hAnsi="Times New Roman" w:cs="Times New Roman"/>
              </w:rPr>
              <w:t>rganizer</w:t>
            </w:r>
          </w:p>
          <w:p w14:paraId="5F36CF1B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 Assistant Professor</w:t>
            </w:r>
          </w:p>
          <w:p w14:paraId="54B4235D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1DBD777C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proofErr w:type="spellStart"/>
            <w:r w:rsidRPr="00A147CB">
              <w:rPr>
                <w:rFonts w:ascii="Times New Roman" w:hAnsi="Times New Roman" w:cs="Times New Roman"/>
              </w:rPr>
              <w:t>Biocomplexity</w:t>
            </w:r>
            <w:proofErr w:type="spellEnd"/>
            <w:r w:rsidRPr="00A147CB">
              <w:rPr>
                <w:rFonts w:ascii="Times New Roman" w:hAnsi="Times New Roman" w:cs="Times New Roman"/>
              </w:rPr>
              <w:t xml:space="preserve"> Institute of Virginia Tech</w:t>
            </w:r>
          </w:p>
          <w:p w14:paraId="089D9B9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8DF85FC" w14:textId="2EC87B87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3-013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571-858-3113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8" w:tgtFrame="_blank" w:history="1">
              <w:r w:rsidRPr="00644B1F">
                <w:rPr>
                  <w:rStyle w:val="Hyperlink"/>
                  <w:rFonts w:ascii="Times New Roman" w:eastAsia="Times New Roman" w:hAnsi="Times New Roman" w:cs="Times New Roman"/>
                  <w:color w:val="1155CC"/>
                  <w:shd w:val="clear" w:color="auto" w:fill="FFFFFF"/>
                </w:rPr>
                <w:t>gkorkmaz@vbi.vt.edu</w:t>
              </w:r>
            </w:hyperlink>
          </w:p>
        </w:tc>
        <w:tc>
          <w:tcPr>
            <w:tcW w:w="4675" w:type="dxa"/>
          </w:tcPr>
          <w:p w14:paraId="62240E4E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Aaron Schroeder</w:t>
            </w:r>
            <w:r w:rsidRPr="00A147CB">
              <w:rPr>
                <w:rFonts w:ascii="Times New Roman" w:hAnsi="Times New Roman" w:cs="Times New Roman"/>
              </w:rPr>
              <w:t>, PhD</w:t>
            </w:r>
          </w:p>
          <w:p w14:paraId="1C45A68C" w14:textId="29B2A0EA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73346C" w:rsidRPr="00A147CB">
              <w:rPr>
                <w:rFonts w:ascii="Times New Roman" w:hAnsi="Times New Roman" w:cs="Times New Roman"/>
              </w:rPr>
              <w:t>Organizer</w:t>
            </w:r>
          </w:p>
          <w:p w14:paraId="37130507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 xml:space="preserve">Research </w:t>
            </w:r>
            <w:r>
              <w:rPr>
                <w:rFonts w:ascii="Times New Roman" w:hAnsi="Times New Roman" w:cs="Times New Roman"/>
              </w:rPr>
              <w:t>Scientist</w:t>
            </w:r>
          </w:p>
          <w:p w14:paraId="6FB4B1E9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021A25B8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proofErr w:type="spellStart"/>
            <w:r w:rsidRPr="00A147CB">
              <w:rPr>
                <w:rFonts w:ascii="Times New Roman" w:hAnsi="Times New Roman" w:cs="Times New Roman"/>
              </w:rPr>
              <w:t>Biocomplexity</w:t>
            </w:r>
            <w:proofErr w:type="spellEnd"/>
            <w:r w:rsidRPr="00A147CB">
              <w:rPr>
                <w:rFonts w:ascii="Times New Roman" w:hAnsi="Times New Roman" w:cs="Times New Roman"/>
              </w:rPr>
              <w:t xml:space="preserve"> Institute of Virginia Tech </w:t>
            </w:r>
          </w:p>
          <w:p w14:paraId="4025B0E0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04F8AA9" w14:textId="07884AC7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</w:t>
            </w:r>
            <w:r w:rsidR="0075020B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30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22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9" w:history="1">
              <w:r w:rsidRPr="00644B1F">
                <w:rPr>
                  <w:rStyle w:val="Hyperlink"/>
                  <w:rFonts w:ascii="Times New Roman" w:eastAsia="Times New Roman" w:hAnsi="Times New Roman" w:cs="Times New Roman"/>
                  <w:color w:val="1155CC"/>
                  <w:shd w:val="clear" w:color="auto" w:fill="FFFFFF"/>
                </w:rPr>
                <w:t>aschroed@vbi.vt.edu</w:t>
              </w:r>
            </w:hyperlink>
          </w:p>
        </w:tc>
      </w:tr>
    </w:tbl>
    <w:p w14:paraId="41F94E28" w14:textId="77777777" w:rsidR="0073346C" w:rsidRDefault="0073346C" w:rsidP="00F00CD4">
      <w:pPr>
        <w:pStyle w:val="VirginiaTechBody"/>
      </w:pPr>
    </w:p>
    <w:sectPr w:rsidR="0073346C" w:rsidSect="0047473D">
      <w:headerReference w:type="default" r:id="rId10"/>
      <w:footerReference w:type="default" r:id="rId11"/>
      <w:headerReference w:type="first" r:id="rId12"/>
      <w:pgSz w:w="12240" w:h="15840" w:code="1"/>
      <w:pgMar w:top="144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E9CE11" w14:textId="77777777" w:rsidR="003770C9" w:rsidRDefault="003770C9">
      <w:r>
        <w:separator/>
      </w:r>
    </w:p>
  </w:endnote>
  <w:endnote w:type="continuationSeparator" w:id="0">
    <w:p w14:paraId="013B6E14" w14:textId="77777777" w:rsidR="003770C9" w:rsidRDefault="003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9F45B3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8CC2D81" wp14:editId="3BFA88C0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AF562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3E84A03F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01045D18" w14:textId="77777777" w:rsidR="008A584E" w:rsidRDefault="003770C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CC2D81" id="_x0000_t202" coordsize="21600,21600" o:spt="202" path="m0,0l0,21600,21600,21600,21600,0xe">
              <v:stroke joinstyle="miter"/>
              <v:path gradientshapeok="t" o:connecttype="rect"/>
            </v:shapetype>
            <v:shape id="Text Box 10" o:spid="_x0000_s1026" type="#_x0000_t202" style="position:absolute;margin-left:76.3pt;margin-top:723.6pt;width:459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" filled="f" stroked="f">
              <v:textbox>
                <w:txbxContent>
                  <w:p w14:paraId="6A5AF562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3E84A03F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01045D18" w14:textId="77777777" w:rsidR="008A584E" w:rsidRDefault="003770C9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0545EE" w14:textId="77777777" w:rsidR="003770C9" w:rsidRDefault="003770C9">
      <w:r>
        <w:separator/>
      </w:r>
    </w:p>
  </w:footnote>
  <w:footnote w:type="continuationSeparator" w:id="0">
    <w:p w14:paraId="0B9E5115" w14:textId="77777777" w:rsidR="003770C9" w:rsidRDefault="003770C9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7729A9" w14:textId="77777777" w:rsidR="008A584E" w:rsidRDefault="006C5064"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1031BB28" wp14:editId="5EE59684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11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4" o:spid="_x0000_s1026" style="position:absolute;flip:y;z-index:25165209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" strokeweight=".3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8B516C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5D1441" wp14:editId="7363F57B">
              <wp:simplePos x="0" y="0"/>
              <wp:positionH relativeFrom="page">
                <wp:posOffset>4253593</wp:posOffset>
              </wp:positionH>
              <wp:positionV relativeFrom="page">
                <wp:posOffset>506185</wp:posOffset>
              </wp:positionV>
              <wp:extent cx="2718435" cy="1109889"/>
              <wp:effectExtent l="0" t="0" r="0" b="8255"/>
              <wp:wrapNone/>
              <wp:docPr id="9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8435" cy="11098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CE62D0" w14:textId="77777777" w:rsidR="008A584E" w:rsidRDefault="00410ECA">
                          <w:pPr>
                            <w:spacing w:line="200" w:lineRule="exac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sz w:val="17"/>
                            </w:rPr>
                            <w:t>Social and Decision Analytics Laboratory</w:t>
                          </w:r>
                        </w:p>
                        <w:p w14:paraId="798A96A4" w14:textId="305423E4" w:rsidR="0073346C" w:rsidRPr="0073346C" w:rsidRDefault="0073346C" w:rsidP="0073346C">
                          <w:pPr>
                            <w:rPr>
                              <w:sz w:val="16"/>
                            </w:rPr>
                          </w:pPr>
                          <w:proofErr w:type="spellStart"/>
                          <w:r w:rsidRPr="0073346C">
                            <w:rPr>
                              <w:sz w:val="16"/>
                            </w:rPr>
                            <w:t>Biocomplexity</w:t>
                          </w:r>
                          <w:proofErr w:type="spellEnd"/>
                          <w:r w:rsidRPr="0073346C">
                            <w:rPr>
                              <w:sz w:val="16"/>
                            </w:rPr>
                            <w:t xml:space="preserve"> Institute of Virginia Tech</w:t>
                          </w:r>
                        </w:p>
                        <w:p w14:paraId="08F8DA7B" w14:textId="6F263777" w:rsidR="008A584E" w:rsidRPr="0073346C" w:rsidRDefault="0073346C" w:rsidP="008A584E">
                          <w:pPr>
                            <w:spacing w:line="200" w:lineRule="exact"/>
                            <w:rPr>
                              <w:sz w:val="16"/>
                            </w:rPr>
                          </w:pPr>
                          <w:r w:rsidRPr="0073346C">
                            <w:rPr>
                              <w:sz w:val="16"/>
                            </w:rPr>
                            <w:t>National Capital Region (NCR)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900 N. Glebe Road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Arlington, VA 22203</w:t>
                          </w:r>
                          <w:r w:rsidRPr="00644B1F">
                            <w:rPr>
                              <w:rFonts w:ascii="Times New Roman" w:hAnsi="Times New Roman"/>
                              <w:color w:val="000000" w:themeColor="text1"/>
                            </w:rPr>
                            <w:br/>
                          </w:r>
                          <w:hyperlink r:id="rId1" w:tgtFrame="_blank" w:history="1">
                            <w:r w:rsidRPr="0073346C">
                              <w:rPr>
                                <w:rStyle w:val="Hyperlink"/>
                                <w:rFonts w:cs="Arial"/>
                                <w:color w:val="1155CC"/>
                                <w:sz w:val="16"/>
                                <w:szCs w:val="16"/>
                                <w:shd w:val="clear" w:color="auto" w:fill="FFFFFF"/>
                              </w:rPr>
                              <w:t>http://sdal.vbi.vt.edu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5D1441" id="_x0000_t202" coordsize="21600,21600" o:spt="202" path="m0,0l0,21600,21600,21600,21600,0xe">
              <v:stroke joinstyle="miter"/>
              <v:path gradientshapeok="t" o:connecttype="rect"/>
            </v:shapetype>
            <v:shape id="Text Box 29" o:spid="_x0000_s1027" type="#_x0000_t202" style="position:absolute;margin-left:334.95pt;margin-top:39.85pt;width:214.05pt;height:87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" filled="f" stroked="f">
              <v:textbox>
                <w:txbxContent>
                  <w:p w14:paraId="41CE62D0" w14:textId="77777777" w:rsidR="008A584E" w:rsidRDefault="00410ECA">
                    <w:pPr>
                      <w:spacing w:line="200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sz w:val="17"/>
                      </w:rPr>
                      <w:t>Social and Decision Analytics Laboratory</w:t>
                    </w:r>
                  </w:p>
                  <w:p w14:paraId="798A96A4" w14:textId="305423E4" w:rsidR="0073346C" w:rsidRPr="0073346C" w:rsidRDefault="0073346C" w:rsidP="0073346C">
                    <w:pPr>
                      <w:rPr>
                        <w:sz w:val="16"/>
                      </w:rPr>
                    </w:pPr>
                    <w:proofErr w:type="spellStart"/>
                    <w:r w:rsidRPr="0073346C">
                      <w:rPr>
                        <w:sz w:val="16"/>
                      </w:rPr>
                      <w:t>Biocomplexity</w:t>
                    </w:r>
                    <w:proofErr w:type="spellEnd"/>
                    <w:r w:rsidRPr="0073346C">
                      <w:rPr>
                        <w:sz w:val="16"/>
                      </w:rPr>
                      <w:t xml:space="preserve"> Institute of Virginia Tech</w:t>
                    </w:r>
                  </w:p>
                  <w:p w14:paraId="08F8DA7B" w14:textId="6F263777" w:rsidR="008A584E" w:rsidRPr="0073346C" w:rsidRDefault="0073346C" w:rsidP="008A584E">
                    <w:pPr>
                      <w:spacing w:line="200" w:lineRule="exact"/>
                      <w:rPr>
                        <w:sz w:val="16"/>
                      </w:rPr>
                    </w:pPr>
                    <w:r w:rsidRPr="0073346C">
                      <w:rPr>
                        <w:sz w:val="16"/>
                      </w:rPr>
                      <w:t>National Capital Region (NCR)</w:t>
                    </w:r>
                    <w:r w:rsidRPr="0073346C">
                      <w:rPr>
                        <w:sz w:val="16"/>
                      </w:rPr>
                      <w:br/>
                      <w:t>900 N. Glebe Road</w:t>
                    </w:r>
                    <w:r w:rsidRPr="0073346C">
                      <w:rPr>
                        <w:sz w:val="16"/>
                      </w:rPr>
                      <w:br/>
                      <w:t>Arlington, VA 22203</w:t>
                    </w:r>
                    <w:r w:rsidRPr="00644B1F">
                      <w:rPr>
                        <w:rFonts w:ascii="Times New Roman" w:hAnsi="Times New Roman"/>
                        <w:color w:val="000000" w:themeColor="text1"/>
                      </w:rPr>
                      <w:br/>
                    </w:r>
                    <w:hyperlink r:id="rId2" w:tgtFrame="_blank" w:history="1">
                      <w:r w:rsidRPr="0073346C">
                        <w:rPr>
                          <w:rStyle w:val="Hyperlink"/>
                          <w:rFonts w:cs="Arial"/>
                          <w:color w:val="1155CC"/>
                          <w:sz w:val="16"/>
                          <w:szCs w:val="16"/>
                          <w:shd w:val="clear" w:color="auto" w:fill="FFFFFF"/>
                        </w:rPr>
                        <w:t>http://sdal.vbi.vt.edu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9EE4F5" wp14:editId="71C24BD0">
              <wp:simplePos x="0" y="0"/>
              <wp:positionH relativeFrom="page">
                <wp:posOffset>814070</wp:posOffset>
              </wp:positionH>
              <wp:positionV relativeFrom="page">
                <wp:posOffset>786130</wp:posOffset>
              </wp:positionV>
              <wp:extent cx="2628900" cy="484505"/>
              <wp:effectExtent l="0" t="0" r="0" b="0"/>
              <wp:wrapNone/>
              <wp:docPr id="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8900" cy="484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3E665" w14:textId="77777777" w:rsidR="008A584E" w:rsidRDefault="000D3261">
                          <w:pPr>
                            <w:spacing w:line="220" w:lineRule="exact"/>
                            <w:rPr>
                              <w:spacing w:val="10"/>
                              <w:w w:val="95"/>
                              <w:kern w:val="18"/>
                              <w:sz w:val="23"/>
                            </w:rPr>
                          </w:pPr>
                          <w:proofErr w:type="spellStart"/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>Biocomplexity</w:t>
                          </w:r>
                          <w:proofErr w:type="spellEnd"/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 xml:space="preserve"> Institute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9EE4F5" id="Text Box 28" o:spid="_x0000_s1028" type="#_x0000_t202" style="position:absolute;margin-left:64.1pt;margin-top:61.9pt;width:207pt;height:38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" filled="f" stroked="f">
              <v:textbox>
                <w:txbxContent>
                  <w:p w14:paraId="0083E665" w14:textId="77777777" w:rsidR="008A584E" w:rsidRDefault="000D3261">
                    <w:pPr>
                      <w:spacing w:line="220" w:lineRule="exact"/>
                      <w:rPr>
                        <w:spacing w:val="10"/>
                        <w:w w:val="95"/>
                        <w:kern w:val="18"/>
                        <w:sz w:val="23"/>
                      </w:rPr>
                    </w:pPr>
                    <w:proofErr w:type="spellStart"/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>Biocomplexity</w:t>
                    </w:r>
                    <w:proofErr w:type="spellEnd"/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 xml:space="preserve"> Institute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5E36F56" wp14:editId="41330AFD">
              <wp:simplePos x="0" y="0"/>
              <wp:positionH relativeFrom="page">
                <wp:posOffset>905510</wp:posOffset>
              </wp:positionH>
              <wp:positionV relativeFrom="page">
                <wp:posOffset>0</wp:posOffset>
              </wp:positionV>
              <wp:extent cx="6055995" cy="1600200"/>
              <wp:effectExtent l="0" t="0" r="14605" b="25400"/>
              <wp:wrapSquare wrapText="bothSides"/>
              <wp:docPr id="7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55995" cy="1600200"/>
                      </a:xfrm>
                      <a:prstGeom prst="rect">
                        <a:avLst/>
                      </a:prstGeom>
                      <a:noFill/>
                      <a:ln w="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993300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5" o:spid="_x0000_s1026" style="position:absolute;margin-left:71.3pt;margin-top:0;width:476.85pt;height:12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" filled="f" fillcolor="#930" strokecolor="white" strokeweight="0">
              <w10:wrap type="square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62336" behindDoc="0" locked="0" layoutInCell="1" allowOverlap="1" wp14:anchorId="5E395018" wp14:editId="57C28DCC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6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2" o:spid="_x0000_s1026" style="position:absolute;flip:y;z-index:25166233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" strokeweight=".3pt">
              <w10:wrap anchorx="page" anchory="page"/>
            </v:line>
          </w:pict>
        </mc:Fallback>
      </mc:AlternateContent>
    </w:r>
    <w:r w:rsidR="00662252">
      <w:rPr>
        <w:noProof/>
      </w:rPr>
      <w:drawing>
        <wp:anchor distT="0" distB="0" distL="114300" distR="114300" simplePos="0" relativeHeight="251663360" behindDoc="0" locked="0" layoutInCell="1" allowOverlap="1" wp14:anchorId="5DC6A638" wp14:editId="28E3ADC1">
          <wp:simplePos x="0" y="0"/>
          <wp:positionH relativeFrom="page">
            <wp:posOffset>877570</wp:posOffset>
          </wp:positionH>
          <wp:positionV relativeFrom="page">
            <wp:posOffset>511810</wp:posOffset>
          </wp:positionV>
          <wp:extent cx="1587500" cy="304800"/>
          <wp:effectExtent l="0" t="0" r="12700" b="0"/>
          <wp:wrapNone/>
          <wp:docPr id="33" name="Picture 33" descr="vt_logoty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vt_logotyp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62252">
      <w:rPr>
        <w:noProof/>
      </w:rPr>
      <w:drawing>
        <wp:anchor distT="0" distB="0" distL="114300" distR="114300" simplePos="0" relativeHeight="251661312" behindDoc="0" locked="0" layoutInCell="1" allowOverlap="1" wp14:anchorId="418D7ECF" wp14:editId="6C469FCA">
          <wp:simplePos x="0" y="0"/>
          <wp:positionH relativeFrom="page">
            <wp:posOffset>631190</wp:posOffset>
          </wp:positionH>
          <wp:positionV relativeFrom="page">
            <wp:posOffset>511810</wp:posOffset>
          </wp:positionV>
          <wp:extent cx="228600" cy="311150"/>
          <wp:effectExtent l="0" t="0" r="0" b="0"/>
          <wp:wrapNone/>
          <wp:docPr id="30" name="Picture 30" descr="vt_shiel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vt_shield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311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C6D0B5B" wp14:editId="2E598F61">
              <wp:simplePos x="0" y="0"/>
              <wp:positionH relativeFrom="page">
                <wp:posOffset>2514599</wp:posOffset>
              </wp:positionH>
              <wp:positionV relativeFrom="page">
                <wp:posOffset>457200</wp:posOffset>
              </wp:positionV>
              <wp:extent cx="0" cy="328930"/>
              <wp:effectExtent l="0" t="0" r="25400" b="26670"/>
              <wp:wrapNone/>
              <wp:docPr id="5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2893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7" o:spid="_x0000_s1026" style="position:absolute;z-index:251658240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198pt,36pt" to="198pt,6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3CDE56AD" wp14:editId="38B00DE7">
              <wp:simplePos x="0" y="0"/>
              <wp:positionH relativeFrom="page">
                <wp:posOffset>2514600</wp:posOffset>
              </wp:positionH>
              <wp:positionV relativeFrom="page">
                <wp:posOffset>457199</wp:posOffset>
              </wp:positionV>
              <wp:extent cx="2514600" cy="0"/>
              <wp:effectExtent l="0" t="0" r="25400" b="25400"/>
              <wp:wrapNone/>
              <wp:docPr id="4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460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6" o:spid="_x0000_s1026" style="position:absolute;z-index:251657216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198pt,36pt" to="396pt,3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51235B4" wp14:editId="36A30B9D">
              <wp:simplePos x="0" y="0"/>
              <wp:positionH relativeFrom="page">
                <wp:posOffset>4279265</wp:posOffset>
              </wp:positionH>
              <wp:positionV relativeFrom="page">
                <wp:posOffset>8961120</wp:posOffset>
              </wp:positionV>
              <wp:extent cx="1371600" cy="228600"/>
              <wp:effectExtent l="0" t="0" r="0" b="0"/>
              <wp:wrapNone/>
              <wp:docPr id="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4C808" w14:textId="77777777" w:rsidR="008A584E" w:rsidRDefault="00662252">
                          <w:pPr>
                            <w:rPr>
                              <w:b/>
                              <w:i/>
                              <w:spacing w:val="16"/>
                              <w:sz w:val="18"/>
                            </w:rPr>
                          </w:pPr>
                          <w:r>
                            <w:rPr>
                              <w:b/>
                              <w:i/>
                              <w:spacing w:val="16"/>
                              <w:sz w:val="18"/>
                            </w:rPr>
                            <w:t xml:space="preserve"> Invent the Future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1235B4" id="Text Box 23" o:spid="_x0000_s1029" type="#_x0000_t202" style="position:absolute;margin-left:336.95pt;margin-top:705.6pt;width:108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" filled="f" stroked="f">
              <v:textbox>
                <w:txbxContent>
                  <w:p w14:paraId="79A4C808" w14:textId="77777777" w:rsidR="008A584E" w:rsidRDefault="00662252">
                    <w:pPr>
                      <w:rPr>
                        <w:b/>
                        <w:i/>
                        <w:spacing w:val="16"/>
                        <w:sz w:val="18"/>
                      </w:rPr>
                    </w:pPr>
                    <w:r>
                      <w:rPr>
                        <w:b/>
                        <w:i/>
                        <w:spacing w:val="16"/>
                        <w:sz w:val="18"/>
                      </w:rPr>
                      <w:t xml:space="preserve"> Invent the Future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8015BFB" wp14:editId="57326CC5">
              <wp:simplePos x="0" y="0"/>
              <wp:positionH relativeFrom="page">
                <wp:posOffset>740410</wp:posOffset>
              </wp:positionH>
              <wp:positionV relativeFrom="page">
                <wp:posOffset>9070974</wp:posOffset>
              </wp:positionV>
              <wp:extent cx="3602990" cy="0"/>
              <wp:effectExtent l="0" t="0" r="29210" b="25400"/>
              <wp:wrapNone/>
              <wp:docPr id="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299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2" o:spid="_x0000_s1026" style="position:absolute;z-index:251654144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58.3pt,714.25pt" to="342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483B16F" wp14:editId="0B3AD06F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88C94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7955F19D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71230ACB" w14:textId="77777777" w:rsidR="008A584E" w:rsidRDefault="003770C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83B16F" id="Text Box 21" o:spid="_x0000_s1030" type="#_x0000_t202" style="position:absolute;margin-left:76.3pt;margin-top:723.6pt;width:459pt;height:27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" filled="f" stroked="f">
              <v:textbox>
                <w:txbxContent>
                  <w:p w14:paraId="6A988C94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7955F19D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71230ACB" w14:textId="77777777" w:rsidR="008A584E" w:rsidRDefault="003770C9"/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embedSystemFonts/>
  <w:proofState w:spelling="clean" w:grammar="clean"/>
  <w:attachedTemplate r:id="rId1"/>
  <w:defaultTabStop w:val="720"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252"/>
    <w:rsid w:val="000B52AD"/>
    <w:rsid w:val="000C3F1D"/>
    <w:rsid w:val="000C5093"/>
    <w:rsid w:val="000D1775"/>
    <w:rsid w:val="000D3261"/>
    <w:rsid w:val="001326D0"/>
    <w:rsid w:val="00256F66"/>
    <w:rsid w:val="00314D15"/>
    <w:rsid w:val="003770C9"/>
    <w:rsid w:val="00383FAC"/>
    <w:rsid w:val="003A0ADC"/>
    <w:rsid w:val="003B6945"/>
    <w:rsid w:val="00410ECA"/>
    <w:rsid w:val="0047473D"/>
    <w:rsid w:val="004E2BD3"/>
    <w:rsid w:val="004F1FE0"/>
    <w:rsid w:val="005017A2"/>
    <w:rsid w:val="00582125"/>
    <w:rsid w:val="0066183A"/>
    <w:rsid w:val="00662252"/>
    <w:rsid w:val="00694A62"/>
    <w:rsid w:val="006C5064"/>
    <w:rsid w:val="00704731"/>
    <w:rsid w:val="0073346C"/>
    <w:rsid w:val="0075020B"/>
    <w:rsid w:val="00785CB0"/>
    <w:rsid w:val="007A7271"/>
    <w:rsid w:val="00816984"/>
    <w:rsid w:val="008512C4"/>
    <w:rsid w:val="008638C2"/>
    <w:rsid w:val="008C1B1A"/>
    <w:rsid w:val="008D04E6"/>
    <w:rsid w:val="0092015F"/>
    <w:rsid w:val="009275FE"/>
    <w:rsid w:val="00942F03"/>
    <w:rsid w:val="00973D73"/>
    <w:rsid w:val="00AD2439"/>
    <w:rsid w:val="00B27AA4"/>
    <w:rsid w:val="00CB7286"/>
    <w:rsid w:val="00CD529A"/>
    <w:rsid w:val="00D22288"/>
    <w:rsid w:val="00D62D18"/>
    <w:rsid w:val="00E02067"/>
    <w:rsid w:val="00E316CC"/>
    <w:rsid w:val="00E86DB8"/>
    <w:rsid w:val="00F14C79"/>
    <w:rsid w:val="00F638FF"/>
    <w:rsid w:val="00F91647"/>
    <w:rsid w:val="00FD1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27A5191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irginiaTechBody">
    <w:name w:val="Virginia Tech Body"/>
    <w:basedOn w:val="Normal"/>
    <w:pPr>
      <w:spacing w:line="360" w:lineRule="auto"/>
    </w:pPr>
    <w:rPr>
      <w:sz w:val="1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table" w:styleId="TableGrid">
    <w:name w:val="Table Grid"/>
    <w:basedOn w:val="TableNormal"/>
    <w:uiPriority w:val="39"/>
    <w:rsid w:val="0073346C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73346C"/>
  </w:style>
  <w:style w:type="character" w:styleId="CommentReference">
    <w:name w:val="annotation reference"/>
    <w:basedOn w:val="DefaultParagraphFont"/>
    <w:uiPriority w:val="99"/>
    <w:semiHidden/>
    <w:unhideWhenUsed/>
    <w:rsid w:val="0073346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346C"/>
    <w:pPr>
      <w:spacing w:after="16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346C"/>
    <w:rPr>
      <w:rFonts w:asciiTheme="minorHAnsi" w:eastAsiaTheme="minorHAnsi" w:hAnsiTheme="minorHAnsi" w:cstheme="min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346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4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https://www.bi.vt.edu/sdal/careers/call-for-students/student-poster-presentations" TargetMode="External"/><Relationship Id="rId7" Type="http://schemas.openxmlformats.org/officeDocument/2006/relationships/hyperlink" Target="mailto:shernita@vbi.vt.edu" TargetMode="External"/><Relationship Id="rId8" Type="http://schemas.openxmlformats.org/officeDocument/2006/relationships/hyperlink" Target="mailto:gkorkmaz@vbi.vt.edu" TargetMode="External"/><Relationship Id="rId9" Type="http://schemas.openxmlformats.org/officeDocument/2006/relationships/hyperlink" Target="mailto:aschroed@vbi.vt.edu" TargetMode="External"/><Relationship Id="rId10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1" Type="http://schemas.openxmlformats.org/officeDocument/2006/relationships/hyperlink" Target="http://sdal.vbi.vt.edu/" TargetMode="External"/><Relationship Id="rId2" Type="http://schemas.openxmlformats.org/officeDocument/2006/relationships/hyperlink" Target="http://sdal.vbi.vt.edu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rasmith2:Downloads:bioinformatics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Macintosh HD:Users:rasmith2:Downloads:bioinformatics_letterhead.dot</Template>
  <TotalTime>1</TotalTime>
  <Pages>1</Pages>
  <Words>338</Words>
  <Characters>1933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Virginia Tech Letterhead</vt:lpstr>
    </vt:vector>
  </TitlesOfParts>
  <Manager/>
  <Company>Virginia Tech</Company>
  <LinksUpToDate>false</LinksUpToDate>
  <CharactersWithSpaces>2267</CharactersWithSpaces>
  <SharedDoc>false</SharedDoc>
  <HyperlinkBase/>
  <HLinks>
    <vt:vector size="18" baseType="variant">
      <vt:variant>
        <vt:i4>4194306</vt:i4>
      </vt:variant>
      <vt:variant>
        <vt:i4>-1</vt:i4>
      </vt:variant>
      <vt:variant>
        <vt:i4>2078</vt:i4>
      </vt:variant>
      <vt:variant>
        <vt:i4>1</vt:i4>
      </vt:variant>
      <vt:variant>
        <vt:lpwstr>vt_shield</vt:lpwstr>
      </vt:variant>
      <vt:variant>
        <vt:lpwstr/>
      </vt:variant>
      <vt:variant>
        <vt:i4>3473531</vt:i4>
      </vt:variant>
      <vt:variant>
        <vt:i4>-1</vt:i4>
      </vt:variant>
      <vt:variant>
        <vt:i4>2081</vt:i4>
      </vt:variant>
      <vt:variant>
        <vt:i4>1</vt:i4>
      </vt:variant>
      <vt:variant>
        <vt:lpwstr>vt_logotype</vt:lpwstr>
      </vt:variant>
      <vt:variant>
        <vt:lpwstr/>
      </vt:variant>
      <vt:variant>
        <vt:i4>1310781</vt:i4>
      </vt:variant>
      <vt:variant>
        <vt:i4>-1</vt:i4>
      </vt:variant>
      <vt:variant>
        <vt:i4>2082</vt:i4>
      </vt:variant>
      <vt:variant>
        <vt:i4>1</vt:i4>
      </vt:variant>
      <vt:variant>
        <vt:lpwstr>vbi_logo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Virginia Tech Letterhead</dc:title>
  <dc:subject/>
  <dc:creator>Upstairs Designer</dc:creator>
  <cp:keywords/>
  <dc:description/>
  <cp:lastModifiedBy>Gizem Korkmaz</cp:lastModifiedBy>
  <cp:revision>2</cp:revision>
  <cp:lastPrinted>2017-03-09T14:34:00Z</cp:lastPrinted>
  <dcterms:created xsi:type="dcterms:W3CDTF">2017-03-09T14:35:00Z</dcterms:created>
  <dcterms:modified xsi:type="dcterms:W3CDTF">2017-03-09T14:35:00Z</dcterms:modified>
  <cp:category/>
</cp:coreProperties>
</file>