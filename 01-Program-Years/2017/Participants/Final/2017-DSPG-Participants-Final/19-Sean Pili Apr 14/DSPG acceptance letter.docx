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63456A1A" w:rsidR="0092015F" w:rsidRPr="008903FC" w:rsidRDefault="00ED6A5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April</w:t>
      </w:r>
      <w:r w:rsidR="00F14C79">
        <w:rPr>
          <w:rFonts w:ascii="Garamond" w:hAnsi="Garamond"/>
          <w:b/>
        </w:rPr>
        <w:t xml:space="preserve"> </w:t>
      </w:r>
      <w:r>
        <w:rPr>
          <w:rFonts w:ascii="Garamond" w:hAnsi="Garamond"/>
          <w:b/>
        </w:rPr>
        <w:t>14</w:t>
      </w:r>
      <w:r w:rsidR="0073346C">
        <w:rPr>
          <w:rFonts w:ascii="Garamond" w:hAnsi="Garamond"/>
          <w:b/>
        </w:rPr>
        <w:t>, 2017</w:t>
      </w:r>
    </w:p>
    <w:p w14:paraId="68DEA237" w14:textId="139CD23B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r w:rsidR="00ED6A59">
        <w:rPr>
          <w:rFonts w:ascii="Times New Roman" w:hAnsi="Times New Roman"/>
          <w:sz w:val="24"/>
        </w:rPr>
        <w:t>Sean</w:t>
      </w:r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0220E5C1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bookmarkStart w:id="0" w:name="_GoBack"/>
      <w:bookmarkEnd w:id="0"/>
      <w:r w:rsidR="00DF7532">
        <w:rPr>
          <w:rFonts w:ascii="Times New Roman" w:hAnsi="Times New Roman"/>
        </w:rPr>
        <w:fldChar w:fldCharType="begin"/>
      </w:r>
      <w:r w:rsidR="00DF7532">
        <w:rPr>
          <w:rFonts w:ascii="Times New Roman" w:hAnsi="Times New Roman"/>
        </w:rPr>
        <w:instrText xml:space="preserve"> HYPERLINK "mailto:</w:instrText>
      </w:r>
      <w:r w:rsidR="00DF7532" w:rsidRPr="00DF7532">
        <w:rPr>
          <w:rFonts w:ascii="Times New Roman" w:hAnsi="Times New Roman"/>
        </w:rPr>
        <w:instrText>shernita@bi.vt.edu</w:instrText>
      </w:r>
      <w:r w:rsidR="00DF7532">
        <w:rPr>
          <w:rFonts w:ascii="Times New Roman" w:hAnsi="Times New Roman"/>
        </w:rPr>
        <w:instrText xml:space="preserve">" </w:instrText>
      </w:r>
      <w:r w:rsidR="00DF7532">
        <w:rPr>
          <w:rFonts w:ascii="Times New Roman" w:hAnsi="Times New Roman"/>
        </w:rPr>
        <w:fldChar w:fldCharType="separate"/>
      </w:r>
      <w:r w:rsidR="00DF7532" w:rsidRPr="004329BF">
        <w:rPr>
          <w:rStyle w:val="Hyperlink"/>
          <w:rFonts w:ascii="Times New Roman" w:hAnsi="Times New Roman"/>
        </w:rPr>
        <w:t>shernita@bi.vt.edu</w:t>
      </w:r>
      <w:r w:rsidR="00DF7532">
        <w:rPr>
          <w:rFonts w:ascii="Times New Roman" w:hAnsi="Times New Roman"/>
        </w:rPr>
        <w:fldChar w:fldCharType="end"/>
      </w:r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43EB45A3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7" w:history="1">
              <w:r w:rsidR="004F4594" w:rsidRPr="004329BF">
                <w:rPr>
                  <w:rStyle w:val="Hyperlink"/>
                  <w:rFonts w:ascii="Times New Roman" w:hAnsi="Times New Roman"/>
                  <w:shd w:val="clear" w:color="auto" w:fill="FFFFFF"/>
                </w:rPr>
                <w:t>gkorkmaz@bi.vt.edu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2D76C200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history="1">
              <w:r w:rsidR="004F4594" w:rsidRPr="004329BF">
                <w:rPr>
                  <w:rStyle w:val="Hyperlink"/>
                  <w:rFonts w:ascii="Times New Roman" w:hAnsi="Times New Roman"/>
                  <w:shd w:val="clear" w:color="auto" w:fill="FFFFFF"/>
                </w:rPr>
                <w:t>aschroed@bi.vt.edu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9"/>
      <w:footerReference w:type="default" r:id="rId10"/>
      <w:headerReference w:type="first" r:id="rId11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4FCDBC" w14:textId="77777777" w:rsidR="000F2DD7" w:rsidRDefault="000F2DD7">
      <w:r>
        <w:separator/>
      </w:r>
    </w:p>
  </w:endnote>
  <w:endnote w:type="continuationSeparator" w:id="0">
    <w:p w14:paraId="0DCC4633" w14:textId="77777777" w:rsidR="000F2DD7" w:rsidRDefault="000F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0F2D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6370FA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7E9F67" w14:textId="77777777" w:rsidR="000F2DD7" w:rsidRDefault="000F2DD7">
      <w:r>
        <w:separator/>
      </w:r>
    </w:p>
  </w:footnote>
  <w:footnote w:type="continuationSeparator" w:id="0">
    <w:p w14:paraId="5062F8C3" w14:textId="77777777" w:rsidR="000F2DD7" w:rsidRDefault="000F2DD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0F2D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6370FA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1775"/>
    <w:rsid w:val="000D3261"/>
    <w:rsid w:val="000F2DD7"/>
    <w:rsid w:val="001326D0"/>
    <w:rsid w:val="001A3128"/>
    <w:rsid w:val="00256F66"/>
    <w:rsid w:val="00314D15"/>
    <w:rsid w:val="00383FAC"/>
    <w:rsid w:val="003A0ADC"/>
    <w:rsid w:val="003B6945"/>
    <w:rsid w:val="003F599D"/>
    <w:rsid w:val="00410ECA"/>
    <w:rsid w:val="0047473D"/>
    <w:rsid w:val="004E2BD3"/>
    <w:rsid w:val="004F1FE0"/>
    <w:rsid w:val="004F4594"/>
    <w:rsid w:val="005017A2"/>
    <w:rsid w:val="00554C0F"/>
    <w:rsid w:val="00581406"/>
    <w:rsid w:val="00582125"/>
    <w:rsid w:val="006370FA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7C6669"/>
    <w:rsid w:val="00816984"/>
    <w:rsid w:val="008512C4"/>
    <w:rsid w:val="008638C2"/>
    <w:rsid w:val="00882FD6"/>
    <w:rsid w:val="008C1B1A"/>
    <w:rsid w:val="008D04E6"/>
    <w:rsid w:val="0092015F"/>
    <w:rsid w:val="009275FE"/>
    <w:rsid w:val="00942F03"/>
    <w:rsid w:val="00973D73"/>
    <w:rsid w:val="00AD2439"/>
    <w:rsid w:val="00B27AA4"/>
    <w:rsid w:val="00CB7286"/>
    <w:rsid w:val="00CD529A"/>
    <w:rsid w:val="00D22288"/>
    <w:rsid w:val="00D62D18"/>
    <w:rsid w:val="00DF7532"/>
    <w:rsid w:val="00E02067"/>
    <w:rsid w:val="00E316CC"/>
    <w:rsid w:val="00E86DB8"/>
    <w:rsid w:val="00ED6A59"/>
    <w:rsid w:val="00F14C79"/>
    <w:rsid w:val="00F638FF"/>
    <w:rsid w:val="00F91647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gkorkmaz@bi.vt.edu" TargetMode="External"/><Relationship Id="rId8" Type="http://schemas.openxmlformats.org/officeDocument/2006/relationships/hyperlink" Target="mailto:aschroed@bi.vt.edu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3</TotalTime>
  <Pages>1</Pages>
  <Words>336</Words>
  <Characters>1917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2249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6</cp:revision>
  <cp:lastPrinted>2017-04-14T18:31:00Z</cp:lastPrinted>
  <dcterms:created xsi:type="dcterms:W3CDTF">2017-04-14T18:28:00Z</dcterms:created>
  <dcterms:modified xsi:type="dcterms:W3CDTF">2017-04-14T18:32:00Z</dcterms:modified>
  <cp:category/>
</cp:coreProperties>
</file>