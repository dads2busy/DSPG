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0D2CD3D7" w:rsidR="0092015F" w:rsidRPr="008903FC" w:rsidRDefault="00F14C7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March 9</w:t>
      </w:r>
      <w:bookmarkStart w:id="0" w:name="_GoBack"/>
      <w:bookmarkEnd w:id="0"/>
      <w:r w:rsidR="0073346C">
        <w:rPr>
          <w:rFonts w:ascii="Garamond" w:hAnsi="Garamond"/>
          <w:b/>
        </w:rPr>
        <w:t>, 2017</w:t>
      </w:r>
    </w:p>
    <w:p w14:paraId="68DEA237" w14:textId="5C832DCF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proofErr w:type="spellStart"/>
      <w:r w:rsidR="00F14C79">
        <w:rPr>
          <w:rFonts w:ascii="Times New Roman" w:hAnsi="Times New Roman"/>
          <w:sz w:val="24"/>
        </w:rPr>
        <w:t>Eirik</w:t>
      </w:r>
      <w:proofErr w:type="spellEnd"/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0DD89B" w14:textId="77777777" w:rsidR="009F6E70" w:rsidRDefault="009F6E70">
      <w:r>
        <w:separator/>
      </w:r>
    </w:p>
  </w:endnote>
  <w:endnote w:type="continuationSeparator" w:id="0">
    <w:p w14:paraId="35A2EE5E" w14:textId="77777777" w:rsidR="009F6E70" w:rsidRDefault="009F6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9F6E7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9F6E70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BF7197" w14:textId="77777777" w:rsidR="009F6E70" w:rsidRDefault="009F6E70">
      <w:r>
        <w:separator/>
      </w:r>
    </w:p>
  </w:footnote>
  <w:footnote w:type="continuationSeparator" w:id="0">
    <w:p w14:paraId="4AF2C23D" w14:textId="77777777" w:rsidR="009F6E70" w:rsidRDefault="009F6E7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9F6E7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9F6E70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3261"/>
    <w:rsid w:val="001326D0"/>
    <w:rsid w:val="00256F66"/>
    <w:rsid w:val="00314D15"/>
    <w:rsid w:val="00383FAC"/>
    <w:rsid w:val="003A0ADC"/>
    <w:rsid w:val="003B6945"/>
    <w:rsid w:val="00410ECA"/>
    <w:rsid w:val="0047473D"/>
    <w:rsid w:val="004F1FE0"/>
    <w:rsid w:val="005017A2"/>
    <w:rsid w:val="00582125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816984"/>
    <w:rsid w:val="008512C4"/>
    <w:rsid w:val="008638C2"/>
    <w:rsid w:val="008D04E6"/>
    <w:rsid w:val="0092015F"/>
    <w:rsid w:val="009275FE"/>
    <w:rsid w:val="00942F03"/>
    <w:rsid w:val="00973D73"/>
    <w:rsid w:val="009F6E70"/>
    <w:rsid w:val="00AD2439"/>
    <w:rsid w:val="00B27AA4"/>
    <w:rsid w:val="00CB7286"/>
    <w:rsid w:val="00CD529A"/>
    <w:rsid w:val="00D22288"/>
    <w:rsid w:val="00D62D18"/>
    <w:rsid w:val="00E02067"/>
    <w:rsid w:val="00E316CC"/>
    <w:rsid w:val="00E86DB8"/>
    <w:rsid w:val="00F14C79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1</TotalTime>
  <Pages>1</Pages>
  <Words>338</Words>
  <Characters>1933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2267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2</cp:revision>
  <cp:lastPrinted>2017-03-02T16:06:00Z</cp:lastPrinted>
  <dcterms:created xsi:type="dcterms:W3CDTF">2017-03-09T14:31:00Z</dcterms:created>
  <dcterms:modified xsi:type="dcterms:W3CDTF">2017-03-09T14:31:00Z</dcterms:modified>
  <cp:category/>
</cp:coreProperties>
</file>